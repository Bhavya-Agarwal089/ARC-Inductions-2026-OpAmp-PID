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A3556" w:themeColor="accent3"/>
  <w:body>
    <w:p w14:paraId="5ED1BC4E" w14:textId="77777777" w:rsidR="00165E1E" w:rsidRPr="00547A05" w:rsidRDefault="005A1EF4" w:rsidP="00547A05">
      <w:pPr>
        <w:rPr>
          <w:rFonts w:ascii="Biome" w:hAnsi="Biome" w:cs="Biome"/>
        </w:rPr>
      </w:pPr>
      <w:r w:rsidRPr="005A1EF4">
        <w:rPr>
          <w:noProof/>
        </w:rPr>
        <mc:AlternateContent>
          <mc:Choice Requires="wpg">
            <w:drawing>
              <wp:anchor distT="0" distB="0" distL="114300" distR="114300" simplePos="0" relativeHeight="251767808" behindDoc="1" locked="1" layoutInCell="1" allowOverlap="1" wp14:anchorId="6AB1B22B" wp14:editId="2500A912">
                <wp:simplePos x="0" y="0"/>
                <wp:positionH relativeFrom="column">
                  <wp:posOffset>-228600</wp:posOffset>
                </wp:positionH>
                <wp:positionV relativeFrom="paragraph">
                  <wp:posOffset>-184785</wp:posOffset>
                </wp:positionV>
                <wp:extent cx="10067544" cy="7799832"/>
                <wp:effectExtent l="0" t="0" r="0" b="0"/>
                <wp:wrapNone/>
                <wp:docPr id="47" name="Group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18683A3-666A-6807-3F6D-AF918F9019D2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0067544" cy="7799832"/>
                          <a:chOff x="0" y="0"/>
                          <a:chExt cx="10065705" cy="7801299"/>
                        </a:xfrm>
                      </wpg:grpSpPr>
                      <wps:wsp>
                        <wps:cNvPr id="977858447" name="Rectangle 977858447">
                          <a:extLst>
                            <a:ext uri="{FF2B5EF4-FFF2-40B4-BE49-F238E27FC236}">
                              <a16:creationId xmlns:a16="http://schemas.microsoft.com/office/drawing/2014/main" id="{5D7CC191-0FC0-2305-E4E3-7AFA220DF21C}"/>
                            </a:ext>
                          </a:extLst>
                        </wps:cNvPr>
                        <wps:cNvSpPr/>
                        <wps:spPr>
                          <a:xfrm>
                            <a:off x="0" y="28898"/>
                            <a:ext cx="10058401" cy="777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C7335E" w14:textId="77777777" w:rsidR="005A1EF4" w:rsidRDefault="005A1EF4" w:rsidP="005A1EF4">
                              <w:pPr>
                                <w:jc w:val="center"/>
                                <w:rPr>
                                  <w:rFonts w:hAnsi="Quire Sans"/>
                                  <w:color w:val="D2E9FA"/>
                                  <w:kern w:val="24"/>
                                  <w:szCs w:val="20"/>
                                </w:rPr>
                              </w:pPr>
                              <w:r>
                                <w:rPr>
                                  <w:rFonts w:hAnsi="Quire Sans"/>
                                  <w:color w:val="D2E9FA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1196656" name="Graphic 1">
                            <a:extLst>
                              <a:ext uri="{FF2B5EF4-FFF2-40B4-BE49-F238E27FC236}">
                                <a16:creationId xmlns:a16="http://schemas.microsoft.com/office/drawing/2014/main" id="{40034611-C2E7-22CE-2F9A-630C5F841A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21538" y="2209855"/>
                            <a:ext cx="2172970" cy="2172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5392427" name="Graphic 43">
                            <a:extLst>
                              <a:ext uri="{FF2B5EF4-FFF2-40B4-BE49-F238E27FC236}">
                                <a16:creationId xmlns:a16="http://schemas.microsoft.com/office/drawing/2014/main" id="{2F5DFE51-6604-B3BB-4347-ED7836BC655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 t="36468"/>
                          <a:stretch>
                            <a:fillRect/>
                          </a:stretch>
                        </pic:blipFill>
                        <pic:spPr>
                          <a:xfrm>
                            <a:off x="4992690" y="11576"/>
                            <a:ext cx="3453129" cy="2193835"/>
                          </a:xfrm>
                          <a:custGeom>
                            <a:avLst/>
                            <a:gdLst>
                              <a:gd name="connsiteX0" fmla="*/ 0 w 3453129"/>
                              <a:gd name="connsiteY0" fmla="*/ 0 h 2193835"/>
                              <a:gd name="connsiteX1" fmla="*/ 3453129 w 3453129"/>
                              <a:gd name="connsiteY1" fmla="*/ 0 h 2193835"/>
                              <a:gd name="connsiteX2" fmla="*/ 3453129 w 3453129"/>
                              <a:gd name="connsiteY2" fmla="*/ 2193835 h 2193835"/>
                              <a:gd name="connsiteX3" fmla="*/ 0 w 3453129"/>
                              <a:gd name="connsiteY3" fmla="*/ 2193835 h 21938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453129" h="2193835">
                                <a:moveTo>
                                  <a:pt x="0" y="0"/>
                                </a:moveTo>
                                <a:lnTo>
                                  <a:pt x="3453129" y="0"/>
                                </a:lnTo>
                                <a:lnTo>
                                  <a:pt x="3453129" y="2193835"/>
                                </a:lnTo>
                                <a:lnTo>
                                  <a:pt x="0" y="2193835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wpg:grpSp>
                        <wpg:cNvPr id="250957030" name="Group 250957030">
                          <a:extLst>
                            <a:ext uri="{FF2B5EF4-FFF2-40B4-BE49-F238E27FC236}">
                              <a16:creationId xmlns:a16="http://schemas.microsoft.com/office/drawing/2014/main" id="{B586CEEC-14DE-3242-3CDD-D5F9AAA28BBF}"/>
                            </a:ext>
                          </a:extLst>
                        </wpg:cNvPr>
                        <wpg:cNvGrpSpPr/>
                        <wpg:grpSpPr>
                          <a:xfrm>
                            <a:off x="9040813" y="5105455"/>
                            <a:ext cx="731520" cy="438149"/>
                            <a:chOff x="9040813" y="5105455"/>
                            <a:chExt cx="731520" cy="438394"/>
                          </a:xfrm>
                        </wpg:grpSpPr>
                        <wpg:grpSp>
                          <wpg:cNvPr id="704539922" name="Group 704539922">
                            <a:extLst>
                              <a:ext uri="{FF2B5EF4-FFF2-40B4-BE49-F238E27FC236}">
                                <a16:creationId xmlns:a16="http://schemas.microsoft.com/office/drawing/2014/main" id="{D16FDA88-BB76-F8F6-3381-8B0E8D7E776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9040813" y="5105455"/>
                              <a:ext cx="731520" cy="220345"/>
                              <a:chOff x="9040813" y="5105455"/>
                              <a:chExt cx="1026795" cy="309880"/>
                            </a:xfrm>
                          </wpg:grpSpPr>
                          <pic:pic xmlns:pic="http://schemas.openxmlformats.org/drawingml/2006/picture">
                            <pic:nvPicPr>
                              <pic:cNvPr id="762668023" name="Graphic 1">
                                <a:extLst>
                                  <a:ext uri="{FF2B5EF4-FFF2-40B4-BE49-F238E27FC236}">
                                    <a16:creationId xmlns:a16="http://schemas.microsoft.com/office/drawing/2014/main" id="{B3EECCE0-1546-6D89-6626-D85FFEBE87FA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040813" y="5105455"/>
                                <a:ext cx="295275" cy="309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271884941" name="Graphic 1">
                                <a:extLst>
                                  <a:ext uri="{FF2B5EF4-FFF2-40B4-BE49-F238E27FC236}">
                                    <a16:creationId xmlns:a16="http://schemas.microsoft.com/office/drawing/2014/main" id="{B8CABFA1-D3D5-427A-6B86-E75A0B17323F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413607" y="5105455"/>
                                <a:ext cx="295275" cy="309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639620067" name="Graphic 1">
                                <a:extLst>
                                  <a:ext uri="{FF2B5EF4-FFF2-40B4-BE49-F238E27FC236}">
                                    <a16:creationId xmlns:a16="http://schemas.microsoft.com/office/drawing/2014/main" id="{BD7D1BCB-BDDC-7C05-BDFE-E0DBACC3227F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772333" y="5105455"/>
                                <a:ext cx="295275" cy="309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295652821" name="Group 295652821">
                            <a:extLst>
                              <a:ext uri="{FF2B5EF4-FFF2-40B4-BE49-F238E27FC236}">
                                <a16:creationId xmlns:a16="http://schemas.microsoft.com/office/drawing/2014/main" id="{47C4A576-A8E4-C371-7562-BFB94C40A13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9040813" y="5323504"/>
                              <a:ext cx="731520" cy="220345"/>
                              <a:chOff x="9040813" y="5323504"/>
                              <a:chExt cx="1026795" cy="309880"/>
                            </a:xfrm>
                          </wpg:grpSpPr>
                          <pic:pic xmlns:pic="http://schemas.openxmlformats.org/drawingml/2006/picture">
                            <pic:nvPicPr>
                              <pic:cNvPr id="496993975" name="Graphic 1">
                                <a:extLst>
                                  <a:ext uri="{FF2B5EF4-FFF2-40B4-BE49-F238E27FC236}">
                                    <a16:creationId xmlns:a16="http://schemas.microsoft.com/office/drawing/2014/main" id="{57C60B4F-2B5A-D642-6537-42B4F9F27DC9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040813" y="5323504"/>
                                <a:ext cx="295275" cy="309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990230504" name="Graphic 1">
                                <a:extLst>
                                  <a:ext uri="{FF2B5EF4-FFF2-40B4-BE49-F238E27FC236}">
                                    <a16:creationId xmlns:a16="http://schemas.microsoft.com/office/drawing/2014/main" id="{92F318FE-E4DB-1257-2693-0944DCF09EAF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413607" y="5323504"/>
                                <a:ext cx="295275" cy="309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60129677" name="Graphic 1">
                                <a:extLst>
                                  <a:ext uri="{FF2B5EF4-FFF2-40B4-BE49-F238E27FC236}">
                                    <a16:creationId xmlns:a16="http://schemas.microsoft.com/office/drawing/2014/main" id="{ED86F082-B38F-FDEB-427F-9685F6CCD7C0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772333" y="5323504"/>
                                <a:ext cx="295275" cy="309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pic:pic xmlns:pic="http://schemas.openxmlformats.org/drawingml/2006/picture">
                        <pic:nvPicPr>
                          <pic:cNvPr id="556846305" name="Graphic 1">
                            <a:extLst>
                              <a:ext uri="{FF2B5EF4-FFF2-40B4-BE49-F238E27FC236}">
                                <a16:creationId xmlns:a16="http://schemas.microsoft.com/office/drawing/2014/main" id="{30A49ACC-836F-59DC-D093-35C6A128D7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92613" y="3048055"/>
                            <a:ext cx="1569085" cy="1645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5060253" name="Graphic 45">
                            <a:extLst>
                              <a:ext uri="{FF2B5EF4-FFF2-40B4-BE49-F238E27FC236}">
                                <a16:creationId xmlns:a16="http://schemas.microsoft.com/office/drawing/2014/main" id="{60259480-0EAC-DEEF-00E9-44781CBDE6E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 t="6891"/>
                          <a:stretch>
                            <a:fillRect/>
                          </a:stretch>
                        </pic:blipFill>
                        <pic:spPr>
                          <a:xfrm>
                            <a:off x="334963" y="0"/>
                            <a:ext cx="4284345" cy="3989125"/>
                          </a:xfrm>
                          <a:custGeom>
                            <a:avLst/>
                            <a:gdLst>
                              <a:gd name="connsiteX0" fmla="*/ 0 w 4284345"/>
                              <a:gd name="connsiteY0" fmla="*/ 0 h 3989125"/>
                              <a:gd name="connsiteX1" fmla="*/ 4284345 w 4284345"/>
                              <a:gd name="connsiteY1" fmla="*/ 0 h 3989125"/>
                              <a:gd name="connsiteX2" fmla="*/ 4284345 w 4284345"/>
                              <a:gd name="connsiteY2" fmla="*/ 3989125 h 3989125"/>
                              <a:gd name="connsiteX3" fmla="*/ 0 w 4284345"/>
                              <a:gd name="connsiteY3" fmla="*/ 3989125 h 3989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284345" h="3989125">
                                <a:moveTo>
                                  <a:pt x="0" y="0"/>
                                </a:moveTo>
                                <a:lnTo>
                                  <a:pt x="4284345" y="0"/>
                                </a:lnTo>
                                <a:lnTo>
                                  <a:pt x="4284345" y="3989125"/>
                                </a:lnTo>
                                <a:lnTo>
                                  <a:pt x="0" y="3989125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wps:wsp>
                        <wps:cNvPr id="709656644" name="Rectangle 709656644">
                          <a:extLst>
                            <a:ext uri="{FF2B5EF4-FFF2-40B4-BE49-F238E27FC236}">
                              <a16:creationId xmlns:a16="http://schemas.microsoft.com/office/drawing/2014/main" id="{DCB16301-32E1-EFAD-930A-3CBCC80E9F58}"/>
                            </a:ext>
                          </a:extLst>
                        </wps:cNvPr>
                        <wps:cNvSpPr/>
                        <wps:spPr>
                          <a:xfrm>
                            <a:off x="7304" y="6867581"/>
                            <a:ext cx="10058401" cy="933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B1B22B" id="Group 46" o:spid="_x0000_s1026" alt="&quot;&quot;" style="position:absolute;margin-left:-18pt;margin-top:-14.55pt;width:792.7pt;height:614.15pt;z-index:-251548672;mso-width-relative:margin;mso-height-relative:margin" coordsize="100657,7801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">
                <o:lock v:ext="edit" aspectratio="t"/>
                <v:rect id="Rectangle 977858447" o:spid="_x0000_s1027" style="position:absolute;top:288;width:100584;height:77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" fillcolor="#0a3556 [3206]" stroked="f" strokeweight="1pt">
                  <v:textbox>
                    <w:txbxContent>
                      <w:p w14:paraId="3FC7335E" w14:textId="77777777" w:rsidR="005A1EF4" w:rsidRDefault="005A1EF4" w:rsidP="005A1EF4">
                        <w:pPr>
                          <w:jc w:val="center"/>
                          <w:rPr>
                            <w:rFonts w:hAnsi="Quire Sans"/>
                            <w:color w:val="D2E9FA"/>
                            <w:kern w:val="24"/>
                            <w:szCs w:val="20"/>
                          </w:rPr>
                        </w:pPr>
                        <w:r>
                          <w:rPr>
                            <w:rFonts w:hAnsi="Quire Sans"/>
                            <w:color w:val="D2E9FA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8" type="#_x0000_t75" style="position:absolute;left:72215;top:22098;width:21730;height:2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">
                  <v:imagedata r:id="rId21" o:title=""/>
                </v:shape>
                <v:shape id="Graphic 43" o:spid="_x0000_s1029" type="#_x0000_t75" style="position:absolute;left:49926;top:115;width:34532;height:21939;visibility:visible;mso-wrap-style:square" coordsize="3453129,219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" path="m,l3453129,r,2193835l,2193835,,xe">
                  <v:imagedata r:id="rId22" o:title="" croptop="23900f"/>
                  <v:formulas/>
                  <v:path o:extrusionok="t" o:connecttype="custom" o:connectlocs="0,0;3453129,0;3453129,2193835;0,2193835" o:connectangles="0,0,0,0"/>
                </v:shape>
                <v:group id="Group 250957030" o:spid="_x0000_s1030" style="position:absolute;left:90408;top:51054;width:7315;height:4382" coordorigin="90408,51054" coordsize="7315,4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">
                  <v:group id="Group 704539922" o:spid="_x0000_s1031" style="position:absolute;left:90408;top:51054;width:7315;height:2204" coordorigin="90408,51054" coordsize="10267,3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">
                    <v:shape id="Graphic 1" o:spid="_x0000_s1032" type="#_x0000_t75" style="position:absolute;left:90408;top:51054;width:2952;height:3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">
                      <v:imagedata r:id="rId23" o:title=""/>
                    </v:shape>
                    <v:shape id="Graphic 1" o:spid="_x0000_s1033" type="#_x0000_t75" style="position:absolute;left:94136;top:51054;width:2952;height:3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">
                      <v:imagedata r:id="rId23" o:title=""/>
                    </v:shape>
                    <v:shape id="Graphic 1" o:spid="_x0000_s1034" type="#_x0000_t75" style="position:absolute;left:97723;top:51054;width:2953;height:3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">
                      <v:imagedata r:id="rId23" o:title=""/>
                    </v:shape>
                  </v:group>
                  <v:group id="Group 295652821" o:spid="_x0000_s1035" style="position:absolute;left:90408;top:53235;width:7315;height:2203" coordorigin="90408,53235" coordsize="10267,3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">
                    <v:shape id="Graphic 1" o:spid="_x0000_s1036" type="#_x0000_t75" style="position:absolute;left:90408;top:53235;width:2952;height:3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">
                      <v:imagedata r:id="rId23" o:title=""/>
                    </v:shape>
                    <v:shape id="Graphic 1" o:spid="_x0000_s1037" type="#_x0000_t75" style="position:absolute;left:94136;top:53235;width:2952;height:3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">
                      <v:imagedata r:id="rId23" o:title=""/>
                    </v:shape>
                    <v:shape id="Graphic 1" o:spid="_x0000_s1038" type="#_x0000_t75" style="position:absolute;left:97723;top:53235;width:2953;height:3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">
                      <v:imagedata r:id="rId23" o:title=""/>
                    </v:shape>
                  </v:group>
                </v:group>
                <v:shape id="Graphic 1" o:spid="_x0000_s1039" type="#_x0000_t75" style="position:absolute;left:43926;top:30480;width:15690;height:1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">
                  <v:imagedata r:id="rId24" o:title=""/>
                </v:shape>
                <v:shape id="Graphic 45" o:spid="_x0000_s1040" type="#_x0000_t75" style="position:absolute;left:3349;width:42844;height:39891;visibility:visible;mso-wrap-style:square" coordsize="4284345,398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" path="m,l4284345,r,3989125l,3989125,,xe">
                  <v:imagedata r:id="rId25" o:title="" croptop="4516f"/>
                  <v:formulas/>
                  <v:path o:extrusionok="t" o:connecttype="custom" o:connectlocs="0,0;4284345,0;4284345,3989125;0,3989125" o:connectangles="0,0,0,0"/>
                </v:shape>
                <v:rect id="Rectangle 709656644" o:spid="_x0000_s1041" style="position:absolute;left:73;top:68675;width:100584;height:9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" fillcolor="#8dc7cd [3204]" stroked="f" strokeweight="1pt"/>
                <w10:anchorlock/>
              </v:group>
            </w:pict>
          </mc:Fallback>
        </mc:AlternateContent>
      </w:r>
      <w:r w:rsidR="00A9357E">
        <w:rPr>
          <w:noProof/>
        </w:rPr>
        <w:drawing>
          <wp:anchor distT="0" distB="0" distL="114300" distR="114300" simplePos="0" relativeHeight="251769856" behindDoc="0" locked="1" layoutInCell="1" allowOverlap="1" wp14:anchorId="237B430D" wp14:editId="44DE8193">
            <wp:simplePos x="0" y="0"/>
            <wp:positionH relativeFrom="column">
              <wp:posOffset>-228600</wp:posOffset>
            </wp:positionH>
            <wp:positionV relativeFrom="page">
              <wp:posOffset>598805</wp:posOffset>
            </wp:positionV>
            <wp:extent cx="2057400" cy="4142232"/>
            <wp:effectExtent l="0" t="0" r="0" b="0"/>
            <wp:wrapNone/>
            <wp:docPr id="412632455" name="Picture 7" descr="A hand using a ruler to measure a piece of 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32455" name="Picture 7" descr="A hand using a ruler to measure a piece of paper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142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CA1" w:rsidRPr="000378D4">
        <w:rPr>
          <w:noProof/>
        </w:rPr>
        <w:t xml:space="preserve"> </w:t>
      </w:r>
      <w:r w:rsidRPr="005A1EF4">
        <w:rPr>
          <w:noProof/>
        </w:rPr>
        <w:drawing>
          <wp:anchor distT="0" distB="0" distL="114300" distR="114300" simplePos="0" relativeHeight="251768832" behindDoc="0" locked="1" layoutInCell="1" allowOverlap="1" wp14:anchorId="3D8499AF" wp14:editId="5BA95FF7">
            <wp:simplePos x="0" y="0"/>
            <wp:positionH relativeFrom="page">
              <wp:posOffset>8192770</wp:posOffset>
            </wp:positionH>
            <wp:positionV relativeFrom="page">
              <wp:posOffset>621665</wp:posOffset>
            </wp:positionV>
            <wp:extent cx="1865376" cy="4123944"/>
            <wp:effectExtent l="0" t="0" r="1905" b="0"/>
            <wp:wrapNone/>
            <wp:docPr id="53" name="Picture 52" descr="A person using a ruler to draw something">
              <a:extLst xmlns:a="http://schemas.openxmlformats.org/drawingml/2006/main">
                <a:ext uri="{FF2B5EF4-FFF2-40B4-BE49-F238E27FC236}">
                  <a16:creationId xmlns:a16="http://schemas.microsoft.com/office/drawing/2014/main" id="{5CA7D54D-9A0D-E1F4-45DC-3C5B171E38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 descr="A person using a ruler to draw something">
                      <a:extLst>
                        <a:ext uri="{FF2B5EF4-FFF2-40B4-BE49-F238E27FC236}">
                          <a16:creationId xmlns:a16="http://schemas.microsoft.com/office/drawing/2014/main" id="{5CA7D54D-9A0D-E1F4-45DC-3C5B171E38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01" r="54771" b="15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376" cy="4123944"/>
                    </a:xfrm>
                    <a:custGeom>
                      <a:avLst/>
                      <a:gdLst>
                        <a:gd name="connsiteX0" fmla="*/ 1865376 w 1865376"/>
                        <a:gd name="connsiteY0" fmla="*/ 0 h 4125305"/>
                        <a:gd name="connsiteX1" fmla="*/ 1865376 w 1865376"/>
                        <a:gd name="connsiteY1" fmla="*/ 4125305 h 4125305"/>
                        <a:gd name="connsiteX2" fmla="*/ 1851319 w 1865376"/>
                        <a:gd name="connsiteY2" fmla="*/ 4124591 h 4125305"/>
                        <a:gd name="connsiteX3" fmla="*/ 0 w 1865376"/>
                        <a:gd name="connsiteY3" fmla="*/ 2062652 h 4125305"/>
                        <a:gd name="connsiteX4" fmla="*/ 1851319 w 1865376"/>
                        <a:gd name="connsiteY4" fmla="*/ 713 h 412530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</a:cxnLst>
                      <a:rect l="l" t="t" r="r" b="b"/>
                      <a:pathLst>
                        <a:path w="1865376" h="4125305">
                          <a:moveTo>
                            <a:pt x="1865376" y="0"/>
                          </a:moveTo>
                          <a:lnTo>
                            <a:pt x="1865376" y="4125305"/>
                          </a:lnTo>
                          <a:lnTo>
                            <a:pt x="1851319" y="4124591"/>
                          </a:lnTo>
                          <a:cubicBezTo>
                            <a:pt x="811461" y="4018452"/>
                            <a:pt x="0" y="3135796"/>
                            <a:pt x="0" y="2062652"/>
                          </a:cubicBezTo>
                          <a:cubicBezTo>
                            <a:pt x="0" y="989508"/>
                            <a:pt x="811461" y="106853"/>
                            <a:pt x="1851319" y="713"/>
                          </a:cubicBezTo>
                          <a:close/>
                        </a:path>
                      </a:pathLst>
                    </a:cu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563"/>
        <w:gridCol w:w="6496"/>
        <w:gridCol w:w="1824"/>
        <w:gridCol w:w="2997"/>
        <w:gridCol w:w="3240"/>
      </w:tblGrid>
      <w:tr w:rsidR="00B518A1" w:rsidRPr="00547A05" w14:paraId="7057AEDD" w14:textId="77777777" w:rsidTr="003F5E00">
        <w:trPr>
          <w:trHeight w:val="864"/>
        </w:trPr>
        <w:tc>
          <w:tcPr>
            <w:tcW w:w="563" w:type="dxa"/>
            <w:vMerge w:val="restart"/>
          </w:tcPr>
          <w:p w14:paraId="2F31E516" w14:textId="77777777" w:rsidR="00B518A1" w:rsidRPr="00547A05" w:rsidRDefault="00B518A1" w:rsidP="001831E6">
            <w:pPr>
              <w:rPr>
                <w:rFonts w:ascii="Biome" w:hAnsi="Biome" w:cs="Biome"/>
                <w:sz w:val="22"/>
                <w:szCs w:val="22"/>
              </w:rPr>
            </w:pPr>
          </w:p>
        </w:tc>
        <w:tc>
          <w:tcPr>
            <w:tcW w:w="6496" w:type="dxa"/>
            <w:tcMar>
              <w:top w:w="7200" w:type="dxa"/>
              <w:left w:w="115" w:type="dxa"/>
              <w:right w:w="115" w:type="dxa"/>
            </w:tcMar>
          </w:tcPr>
          <w:p w14:paraId="282E5449" w14:textId="18CE566A" w:rsidR="00B518A1" w:rsidRPr="002C5B8F" w:rsidRDefault="003A40F9" w:rsidP="00855BB0">
            <w:pPr>
              <w:pStyle w:val="Heading3"/>
            </w:pPr>
            <w:r>
              <w:t xml:space="preserve">PIB circuit using op amps in </w:t>
            </w:r>
            <w:proofErr w:type="spellStart"/>
            <w:r>
              <w:t>Tinkercad</w:t>
            </w:r>
            <w:proofErr w:type="spellEnd"/>
          </w:p>
        </w:tc>
        <w:tc>
          <w:tcPr>
            <w:tcW w:w="1824" w:type="dxa"/>
            <w:vMerge w:val="restart"/>
          </w:tcPr>
          <w:p w14:paraId="14643F73" w14:textId="77777777" w:rsidR="00B518A1" w:rsidRPr="000378D4" w:rsidRDefault="00B518A1" w:rsidP="00855BB0"/>
        </w:tc>
        <w:tc>
          <w:tcPr>
            <w:tcW w:w="6237" w:type="dxa"/>
            <w:gridSpan w:val="2"/>
            <w:tcMar>
              <w:top w:w="7200" w:type="dxa"/>
              <w:left w:w="115" w:type="dxa"/>
              <w:right w:w="115" w:type="dxa"/>
            </w:tcMar>
          </w:tcPr>
          <w:p w14:paraId="64E2EAD4" w14:textId="7966C567" w:rsidR="00B518A1" w:rsidRPr="003B04A0" w:rsidRDefault="003A40F9" w:rsidP="00855BB0">
            <w:pPr>
              <w:pStyle w:val="Title"/>
            </w:pPr>
            <w:r>
              <w:t>ARC INDUCTIONS</w:t>
            </w:r>
          </w:p>
        </w:tc>
      </w:tr>
      <w:tr w:rsidR="001831E6" w:rsidRPr="00547A05" w14:paraId="5EF03229" w14:textId="77777777" w:rsidTr="00855BB0">
        <w:trPr>
          <w:trHeight w:val="1152"/>
        </w:trPr>
        <w:tc>
          <w:tcPr>
            <w:tcW w:w="563" w:type="dxa"/>
            <w:vMerge/>
          </w:tcPr>
          <w:p w14:paraId="6EDC4B0B" w14:textId="77777777" w:rsidR="001831E6" w:rsidRPr="00547A05" w:rsidRDefault="001831E6" w:rsidP="001831E6">
            <w:pPr>
              <w:rPr>
                <w:rFonts w:ascii="Biome" w:hAnsi="Biome" w:cs="Biome"/>
              </w:rPr>
            </w:pPr>
          </w:p>
        </w:tc>
        <w:tc>
          <w:tcPr>
            <w:tcW w:w="6496" w:type="dxa"/>
            <w:vAlign w:val="center"/>
          </w:tcPr>
          <w:p w14:paraId="1437E174" w14:textId="0B043F46" w:rsidR="001831E6" w:rsidRPr="000378D4" w:rsidRDefault="001831E6" w:rsidP="003B04A0">
            <w:pPr>
              <w:jc w:val="right"/>
            </w:pPr>
          </w:p>
        </w:tc>
        <w:tc>
          <w:tcPr>
            <w:tcW w:w="1824" w:type="dxa"/>
            <w:vMerge/>
          </w:tcPr>
          <w:p w14:paraId="3ED0EDBE" w14:textId="77777777" w:rsidR="001831E6" w:rsidRPr="000378D4" w:rsidRDefault="001831E6" w:rsidP="001831E6">
            <w:pPr>
              <w:rPr>
                <w:rFonts w:ascii="Biome" w:hAnsi="Biome" w:cs="Biome"/>
                <w:sz w:val="80"/>
                <w:szCs w:val="80"/>
              </w:rPr>
            </w:pPr>
          </w:p>
        </w:tc>
        <w:tc>
          <w:tcPr>
            <w:tcW w:w="2997" w:type="dxa"/>
            <w:tcMar>
              <w:left w:w="115" w:type="dxa"/>
              <w:right w:w="0" w:type="dxa"/>
            </w:tcMar>
          </w:tcPr>
          <w:p w14:paraId="703D5A40" w14:textId="76B00929" w:rsidR="001831E6" w:rsidRPr="000378D4" w:rsidRDefault="001831E6" w:rsidP="003F5E00">
            <w:pPr>
              <w:pStyle w:val="Title"/>
              <w:ind w:right="-270"/>
            </w:pPr>
          </w:p>
        </w:tc>
        <w:tc>
          <w:tcPr>
            <w:tcW w:w="3240" w:type="dxa"/>
            <w:vAlign w:val="center"/>
          </w:tcPr>
          <w:p w14:paraId="230B0E38" w14:textId="77777777" w:rsidR="003A40F9" w:rsidRDefault="003A40F9" w:rsidP="003F5E00">
            <w:pPr>
              <w:pStyle w:val="Subtitle"/>
              <w:ind w:right="-198"/>
            </w:pPr>
          </w:p>
          <w:p w14:paraId="0EA64958" w14:textId="77777777" w:rsidR="001831E6" w:rsidRDefault="003A40F9" w:rsidP="003F5E00">
            <w:pPr>
              <w:pStyle w:val="Subtitle"/>
              <w:ind w:right="-198"/>
            </w:pPr>
            <w:r>
              <w:t>Bhavya Agarwal</w:t>
            </w:r>
          </w:p>
          <w:p w14:paraId="7CBC4D58" w14:textId="1804CB9F" w:rsidR="003A40F9" w:rsidRPr="003A40F9" w:rsidRDefault="003A40F9" w:rsidP="003A40F9">
            <w:r>
              <w:t xml:space="preserve">   2026A7PS0089H</w:t>
            </w:r>
          </w:p>
        </w:tc>
      </w:tr>
    </w:tbl>
    <w:p w14:paraId="10124126" w14:textId="4246FEE0" w:rsidR="00951601" w:rsidRDefault="00036C0F" w:rsidP="000A180A">
      <w:pPr>
        <w:rPr>
          <w:b/>
          <w:bCs/>
          <w:noProof/>
          <w:sz w:val="52"/>
          <w:szCs w:val="52"/>
        </w:rPr>
      </w:pPr>
      <w:r>
        <w:rPr>
          <w:noProof/>
          <w:sz w:val="52"/>
          <w:szCs w:val="52"/>
        </w:rPr>
        <w:lastRenderedPageBreak/>
        <w:t xml:space="preserve">                                      </w:t>
      </w:r>
      <w:r>
        <w:rPr>
          <w:b/>
          <w:bCs/>
          <w:noProof/>
          <w:sz w:val="52"/>
          <w:szCs w:val="52"/>
        </w:rPr>
        <w:t>P(PROPORTIONAL STAGE)</w:t>
      </w:r>
    </w:p>
    <w:p w14:paraId="6D243E47" w14:textId="21A8C866" w:rsidR="002E3D64" w:rsidRPr="002E3D64" w:rsidRDefault="002E3D64" w:rsidP="002E3D64">
      <w:pPr>
        <w:rPr>
          <w:b/>
          <w:bCs/>
          <w:noProof/>
          <w:sz w:val="52"/>
          <w:szCs w:val="52"/>
        </w:rPr>
      </w:pPr>
      <w:r w:rsidRPr="002E3D64">
        <w:rPr>
          <w:b/>
          <w:bCs/>
          <w:noProof/>
          <w:sz w:val="40"/>
          <w:szCs w:val="40"/>
        </w:rPr>
        <w:t>SINE WAVE</w:t>
      </w:r>
    </w:p>
    <w:p w14:paraId="7543854A" w14:textId="39D89A3C" w:rsidR="002E3D64" w:rsidRDefault="002E3D64" w:rsidP="000A180A">
      <w:pPr>
        <w:rPr>
          <w:b/>
          <w:bCs/>
          <w:noProof/>
          <w:sz w:val="40"/>
          <w:szCs w:val="40"/>
        </w:rPr>
      </w:pPr>
      <w:r w:rsidRPr="002E3D64">
        <w:rPr>
          <w:b/>
          <w:bCs/>
          <w:noProof/>
          <w:sz w:val="52"/>
          <w:szCs w:val="52"/>
        </w:rPr>
        <w:drawing>
          <wp:inline distT="0" distB="0" distL="0" distR="0" wp14:anchorId="02940B47" wp14:editId="04814D5B">
            <wp:extent cx="8706297" cy="5150115"/>
            <wp:effectExtent l="0" t="0" r="0" b="0"/>
            <wp:docPr id="211124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8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06297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2"/>
          <w:szCs w:val="52"/>
        </w:rPr>
        <w:br/>
        <w:t xml:space="preserve"> </w:t>
      </w:r>
      <w:r>
        <w:rPr>
          <w:b/>
          <w:bCs/>
          <w:noProof/>
          <w:sz w:val="40"/>
          <w:szCs w:val="40"/>
        </w:rPr>
        <w:t xml:space="preserve">Square wave </w:t>
      </w:r>
    </w:p>
    <w:p w14:paraId="43C98A6C" w14:textId="4ECE6AC9" w:rsidR="00C23D31" w:rsidRDefault="00C23D31" w:rsidP="000A180A">
      <w:pPr>
        <w:rPr>
          <w:b/>
          <w:bCs/>
          <w:noProof/>
          <w:sz w:val="40"/>
          <w:szCs w:val="40"/>
        </w:rPr>
      </w:pPr>
      <w:r w:rsidRPr="00C23D31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FE3711E" wp14:editId="33776C68">
            <wp:extent cx="7658494" cy="3988005"/>
            <wp:effectExtent l="0" t="0" r="0" b="0"/>
            <wp:docPr id="208835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578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58494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C789" w14:textId="686DCE35" w:rsidR="00C23D31" w:rsidRDefault="00C23D31" w:rsidP="000A180A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Triangular wave </w:t>
      </w:r>
    </w:p>
    <w:p w14:paraId="4D683536" w14:textId="526CEBCA" w:rsidR="00C23D31" w:rsidRDefault="00801895" w:rsidP="000A180A">
      <w:pPr>
        <w:rPr>
          <w:b/>
          <w:bCs/>
          <w:noProof/>
          <w:sz w:val="40"/>
          <w:szCs w:val="40"/>
        </w:rPr>
      </w:pPr>
      <w:r w:rsidRPr="0080189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79E814B" wp14:editId="56D2FD13">
            <wp:extent cx="7893456" cy="4057859"/>
            <wp:effectExtent l="0" t="0" r="0" b="0"/>
            <wp:docPr id="164686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65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893456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1306" w14:textId="77777777" w:rsidR="00801895" w:rsidRDefault="00801895" w:rsidP="000A180A">
      <w:pPr>
        <w:rPr>
          <w:b/>
          <w:bCs/>
          <w:noProof/>
          <w:sz w:val="40"/>
          <w:szCs w:val="40"/>
        </w:rPr>
      </w:pPr>
    </w:p>
    <w:p w14:paraId="1BEA42E3" w14:textId="77777777" w:rsidR="00801895" w:rsidRDefault="00801895" w:rsidP="000A180A">
      <w:pPr>
        <w:rPr>
          <w:b/>
          <w:bCs/>
          <w:noProof/>
          <w:sz w:val="40"/>
          <w:szCs w:val="40"/>
        </w:rPr>
      </w:pPr>
    </w:p>
    <w:p w14:paraId="07798B07" w14:textId="77777777" w:rsidR="00801895" w:rsidRDefault="00801895" w:rsidP="000A180A">
      <w:pPr>
        <w:rPr>
          <w:b/>
          <w:bCs/>
          <w:noProof/>
          <w:sz w:val="40"/>
          <w:szCs w:val="40"/>
        </w:rPr>
      </w:pPr>
    </w:p>
    <w:p w14:paraId="46E1A846" w14:textId="77777777" w:rsidR="00801895" w:rsidRDefault="00801895" w:rsidP="000A180A">
      <w:pPr>
        <w:rPr>
          <w:b/>
          <w:bCs/>
          <w:noProof/>
          <w:sz w:val="40"/>
          <w:szCs w:val="40"/>
        </w:rPr>
      </w:pPr>
    </w:p>
    <w:p w14:paraId="04206FAE" w14:textId="77777777" w:rsidR="00801895" w:rsidRDefault="00801895" w:rsidP="000A180A">
      <w:pPr>
        <w:rPr>
          <w:b/>
          <w:bCs/>
          <w:noProof/>
          <w:sz w:val="40"/>
          <w:szCs w:val="40"/>
        </w:rPr>
      </w:pPr>
    </w:p>
    <w:p w14:paraId="3830FBF3" w14:textId="77777777" w:rsidR="00801895" w:rsidRDefault="00801895" w:rsidP="000A180A">
      <w:pPr>
        <w:rPr>
          <w:b/>
          <w:bCs/>
          <w:noProof/>
          <w:sz w:val="40"/>
          <w:szCs w:val="40"/>
        </w:rPr>
      </w:pPr>
    </w:p>
    <w:p w14:paraId="572F6A73" w14:textId="77777777" w:rsidR="00801895" w:rsidRDefault="00801895" w:rsidP="000A180A">
      <w:pPr>
        <w:rPr>
          <w:b/>
          <w:bCs/>
          <w:noProof/>
          <w:sz w:val="40"/>
          <w:szCs w:val="40"/>
        </w:rPr>
      </w:pPr>
    </w:p>
    <w:p w14:paraId="7B892D94" w14:textId="77777777" w:rsidR="00801895" w:rsidRDefault="00801895" w:rsidP="000A180A">
      <w:pPr>
        <w:rPr>
          <w:b/>
          <w:bCs/>
          <w:noProof/>
          <w:sz w:val="40"/>
          <w:szCs w:val="40"/>
        </w:rPr>
      </w:pPr>
    </w:p>
    <w:p w14:paraId="07C86784" w14:textId="77777777" w:rsidR="00801895" w:rsidRDefault="00801895" w:rsidP="000A180A">
      <w:pPr>
        <w:rPr>
          <w:b/>
          <w:bCs/>
          <w:noProof/>
          <w:sz w:val="40"/>
          <w:szCs w:val="40"/>
        </w:rPr>
      </w:pPr>
    </w:p>
    <w:p w14:paraId="32EBABFC" w14:textId="77777777" w:rsidR="00801895" w:rsidRDefault="00801895" w:rsidP="000A180A">
      <w:pPr>
        <w:rPr>
          <w:b/>
          <w:bCs/>
          <w:noProof/>
          <w:sz w:val="40"/>
          <w:szCs w:val="40"/>
        </w:rPr>
      </w:pPr>
    </w:p>
    <w:p w14:paraId="37B0BB3A" w14:textId="77777777" w:rsidR="00801895" w:rsidRPr="00801895" w:rsidRDefault="00801895" w:rsidP="00801895">
      <w:pPr>
        <w:jc w:val="center"/>
        <w:rPr>
          <w:rFonts w:asciiTheme="majorHAnsi" w:hAnsiTheme="majorHAnsi"/>
          <w:b/>
          <w:bCs/>
          <w:noProof/>
          <w:sz w:val="52"/>
          <w:szCs w:val="52"/>
        </w:rPr>
      </w:pPr>
    </w:p>
    <w:p w14:paraId="530C08AE" w14:textId="35F51479" w:rsidR="00036C0F" w:rsidRDefault="00801895" w:rsidP="00801895">
      <w:pPr>
        <w:jc w:val="center"/>
        <w:rPr>
          <w:b/>
          <w:bCs/>
          <w:noProof/>
          <w:sz w:val="52"/>
          <w:szCs w:val="52"/>
        </w:rPr>
      </w:pPr>
      <w:r>
        <w:rPr>
          <w:b/>
          <w:bCs/>
          <w:noProof/>
          <w:sz w:val="52"/>
          <w:szCs w:val="52"/>
        </w:rPr>
        <w:t>I(INTEGRAL STAGE)</w:t>
      </w:r>
    </w:p>
    <w:p w14:paraId="44784DF8" w14:textId="084D1DFB" w:rsidR="00801895" w:rsidRDefault="00801895" w:rsidP="00801895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SINE WAVE</w:t>
      </w:r>
    </w:p>
    <w:p w14:paraId="2EBD7BBE" w14:textId="5F6762D3" w:rsidR="003B27AF" w:rsidRDefault="003B27AF" w:rsidP="00801895">
      <w:pPr>
        <w:rPr>
          <w:b/>
          <w:bCs/>
          <w:noProof/>
          <w:sz w:val="40"/>
          <w:szCs w:val="40"/>
        </w:rPr>
      </w:pPr>
      <w:r w:rsidRPr="003B27AF">
        <w:rPr>
          <w:b/>
          <w:bCs/>
          <w:noProof/>
          <w:sz w:val="40"/>
          <w:szCs w:val="40"/>
        </w:rPr>
        <w:drawing>
          <wp:inline distT="0" distB="0" distL="0" distR="0" wp14:anchorId="1C470EE6" wp14:editId="6D1343A7">
            <wp:extent cx="9112718" cy="4445228"/>
            <wp:effectExtent l="0" t="0" r="0" b="0"/>
            <wp:docPr id="165102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280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12718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FE67" w14:textId="51C44F93" w:rsidR="003B27AF" w:rsidRDefault="003B27AF" w:rsidP="00801895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SQUARE WAVE </w:t>
      </w:r>
    </w:p>
    <w:p w14:paraId="35D968FE" w14:textId="56196044" w:rsidR="003B27AF" w:rsidRDefault="00804B66" w:rsidP="00801895">
      <w:pPr>
        <w:rPr>
          <w:b/>
          <w:bCs/>
          <w:noProof/>
          <w:sz w:val="40"/>
          <w:szCs w:val="40"/>
        </w:rPr>
      </w:pPr>
      <w:r w:rsidRPr="00804B66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68EF230" wp14:editId="54EDDAFA">
            <wp:extent cx="9227024" cy="4610337"/>
            <wp:effectExtent l="0" t="0" r="0" b="0"/>
            <wp:docPr id="23362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276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27024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5CFF" w14:textId="1BB7AEE3" w:rsidR="00804B66" w:rsidRDefault="00804B66" w:rsidP="00801895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TRIANGULAR WAVE </w:t>
      </w:r>
    </w:p>
    <w:p w14:paraId="1F3CB778" w14:textId="0DDA8564" w:rsidR="00804B66" w:rsidRDefault="00297555" w:rsidP="00801895">
      <w:pPr>
        <w:rPr>
          <w:b/>
          <w:bCs/>
          <w:noProof/>
          <w:sz w:val="40"/>
          <w:szCs w:val="40"/>
        </w:rPr>
      </w:pPr>
      <w:r w:rsidRPr="0029755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33C0DFF" wp14:editId="01F199C0">
            <wp:extent cx="9106368" cy="4667490"/>
            <wp:effectExtent l="0" t="0" r="0" b="0"/>
            <wp:docPr id="3164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800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06368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CE09" w14:textId="77777777" w:rsidR="00B174BC" w:rsidRDefault="00B174BC" w:rsidP="00801895">
      <w:pPr>
        <w:rPr>
          <w:b/>
          <w:bCs/>
          <w:noProof/>
          <w:sz w:val="40"/>
          <w:szCs w:val="40"/>
        </w:rPr>
      </w:pPr>
    </w:p>
    <w:p w14:paraId="02EEAF55" w14:textId="77777777" w:rsidR="00B174BC" w:rsidRDefault="00B174BC" w:rsidP="00801895">
      <w:pPr>
        <w:rPr>
          <w:b/>
          <w:bCs/>
          <w:noProof/>
          <w:sz w:val="40"/>
          <w:szCs w:val="40"/>
        </w:rPr>
      </w:pPr>
    </w:p>
    <w:p w14:paraId="4CE38AA4" w14:textId="77777777" w:rsidR="00B174BC" w:rsidRDefault="00B174BC" w:rsidP="00801895">
      <w:pPr>
        <w:rPr>
          <w:b/>
          <w:bCs/>
          <w:noProof/>
          <w:sz w:val="40"/>
          <w:szCs w:val="40"/>
        </w:rPr>
      </w:pPr>
    </w:p>
    <w:p w14:paraId="58EDFC36" w14:textId="77777777" w:rsidR="00B174BC" w:rsidRDefault="00B174BC" w:rsidP="00801895">
      <w:pPr>
        <w:rPr>
          <w:b/>
          <w:bCs/>
          <w:noProof/>
          <w:sz w:val="40"/>
          <w:szCs w:val="40"/>
        </w:rPr>
      </w:pPr>
    </w:p>
    <w:p w14:paraId="1AD09BDD" w14:textId="77777777" w:rsidR="00B174BC" w:rsidRDefault="00B174BC" w:rsidP="00801895">
      <w:pPr>
        <w:rPr>
          <w:b/>
          <w:bCs/>
          <w:noProof/>
          <w:sz w:val="40"/>
          <w:szCs w:val="40"/>
        </w:rPr>
      </w:pPr>
    </w:p>
    <w:p w14:paraId="7EF65486" w14:textId="77777777" w:rsidR="00B174BC" w:rsidRDefault="00B174BC" w:rsidP="00801895">
      <w:pPr>
        <w:rPr>
          <w:b/>
          <w:bCs/>
          <w:noProof/>
          <w:sz w:val="40"/>
          <w:szCs w:val="40"/>
        </w:rPr>
      </w:pPr>
    </w:p>
    <w:p w14:paraId="150479F5" w14:textId="77777777" w:rsidR="00B174BC" w:rsidRDefault="00B174BC" w:rsidP="00801895">
      <w:pPr>
        <w:rPr>
          <w:b/>
          <w:bCs/>
          <w:noProof/>
          <w:sz w:val="40"/>
          <w:szCs w:val="40"/>
        </w:rPr>
      </w:pPr>
    </w:p>
    <w:p w14:paraId="67DA5584" w14:textId="77777777" w:rsidR="00B174BC" w:rsidRDefault="00B174BC" w:rsidP="00801895">
      <w:pPr>
        <w:rPr>
          <w:b/>
          <w:bCs/>
          <w:noProof/>
          <w:sz w:val="40"/>
          <w:szCs w:val="40"/>
        </w:rPr>
      </w:pPr>
    </w:p>
    <w:p w14:paraId="76F0B6B2" w14:textId="0E0A5C97" w:rsidR="00B174BC" w:rsidRDefault="00B174BC" w:rsidP="00B174BC">
      <w:pPr>
        <w:jc w:val="center"/>
        <w:rPr>
          <w:rFonts w:asciiTheme="majorHAnsi" w:hAnsiTheme="majorHAnsi"/>
          <w:b/>
          <w:bCs/>
          <w:noProof/>
          <w:sz w:val="52"/>
          <w:szCs w:val="52"/>
        </w:rPr>
      </w:pPr>
      <w:r>
        <w:rPr>
          <w:rFonts w:asciiTheme="majorHAnsi" w:hAnsiTheme="majorHAnsi"/>
          <w:b/>
          <w:bCs/>
          <w:noProof/>
          <w:sz w:val="52"/>
          <w:szCs w:val="52"/>
        </w:rPr>
        <w:lastRenderedPageBreak/>
        <w:t>D(DERVIATIVE STAGE)</w:t>
      </w:r>
    </w:p>
    <w:p w14:paraId="055E4F97" w14:textId="6F8B4E67" w:rsidR="00B174BC" w:rsidRDefault="00B174BC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  <w:r>
        <w:rPr>
          <w:rFonts w:asciiTheme="majorHAnsi" w:hAnsiTheme="majorHAnsi"/>
          <w:b/>
          <w:bCs/>
          <w:noProof/>
          <w:sz w:val="40"/>
          <w:szCs w:val="40"/>
        </w:rPr>
        <w:t xml:space="preserve">SINE WAVE </w:t>
      </w:r>
    </w:p>
    <w:p w14:paraId="480F42CB" w14:textId="0EE9AF05" w:rsidR="00B174BC" w:rsidRDefault="00F854B7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  <w:r w:rsidRPr="00F854B7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35EC058B" wp14:editId="3A9D7E36">
            <wp:extent cx="9150820" cy="4940554"/>
            <wp:effectExtent l="0" t="0" r="0" b="0"/>
            <wp:docPr id="97379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940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50820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D109" w14:textId="1F18596A" w:rsidR="00F854B7" w:rsidRDefault="00F854B7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  <w:r>
        <w:rPr>
          <w:rFonts w:asciiTheme="majorHAnsi" w:hAnsiTheme="majorHAnsi"/>
          <w:b/>
          <w:bCs/>
          <w:noProof/>
          <w:sz w:val="40"/>
          <w:szCs w:val="40"/>
        </w:rPr>
        <w:t xml:space="preserve">SQUARE WAVE </w:t>
      </w:r>
    </w:p>
    <w:p w14:paraId="6B59DA91" w14:textId="6B871A1E" w:rsidR="00007663" w:rsidRDefault="00396A1B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  <w:r w:rsidRPr="00396A1B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3901DFF1" wp14:editId="17F901E3">
            <wp:extent cx="7849003" cy="4521432"/>
            <wp:effectExtent l="0" t="0" r="0" b="0"/>
            <wp:docPr id="10783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466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849003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5674" w14:textId="1CE0BC58" w:rsidR="00396A1B" w:rsidRDefault="00E05FB3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  <w:r w:rsidRPr="00E05FB3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74A63BCE" wp14:editId="285144C0">
            <wp:extent cx="8122067" cy="5258070"/>
            <wp:effectExtent l="0" t="0" r="0" b="0"/>
            <wp:docPr id="45605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561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122067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CA28" w14:textId="77777777" w:rsidR="00E05FB3" w:rsidRDefault="00E05FB3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7F3A838F" w14:textId="77777777" w:rsidR="00F854B7" w:rsidRDefault="00F854B7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56D7CC47" w14:textId="2A26DAE4" w:rsidR="00007663" w:rsidRDefault="00007663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  <w:r>
        <w:rPr>
          <w:rFonts w:asciiTheme="majorHAnsi" w:hAnsiTheme="majorHAnsi"/>
          <w:b/>
          <w:bCs/>
          <w:noProof/>
          <w:sz w:val="40"/>
          <w:szCs w:val="40"/>
        </w:rPr>
        <w:t xml:space="preserve">TRIANGLE WAVE </w:t>
      </w:r>
    </w:p>
    <w:p w14:paraId="615A85E8" w14:textId="33A15895" w:rsidR="00007663" w:rsidRDefault="00007663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  <w:r w:rsidRPr="00007663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4FD008D2" wp14:editId="7AEF3F12">
            <wp:extent cx="7931558" cy="4591286"/>
            <wp:effectExtent l="0" t="0" r="0" b="0"/>
            <wp:docPr id="62884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489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31558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8C1E" w14:textId="77777777" w:rsidR="00E87656" w:rsidRDefault="00E87656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102A1E1E" w14:textId="77777777" w:rsidR="00E87656" w:rsidRDefault="00E87656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2BE0AB50" w14:textId="77777777" w:rsidR="00E87656" w:rsidRDefault="00E87656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060F3997" w14:textId="77777777" w:rsidR="00E87656" w:rsidRDefault="00E87656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3BAC30D6" w14:textId="77777777" w:rsidR="00E87656" w:rsidRDefault="00E87656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6D6E6684" w14:textId="77777777" w:rsidR="00E87656" w:rsidRDefault="00E87656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58F581BB" w14:textId="77777777" w:rsidR="00E87656" w:rsidRDefault="00E87656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63505BC3" w14:textId="77777777" w:rsidR="00E87656" w:rsidRDefault="00E87656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6D392129" w14:textId="77777777" w:rsidR="00E87656" w:rsidRDefault="00E87656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55A41773" w14:textId="77777777" w:rsidR="00E87656" w:rsidRDefault="00E87656" w:rsidP="00B174BC">
      <w:pPr>
        <w:rPr>
          <w:rFonts w:asciiTheme="majorHAnsi" w:hAnsiTheme="majorHAnsi"/>
          <w:b/>
          <w:bCs/>
          <w:noProof/>
          <w:sz w:val="40"/>
          <w:szCs w:val="40"/>
        </w:rPr>
      </w:pPr>
    </w:p>
    <w:p w14:paraId="76B0DE33" w14:textId="073AD856" w:rsidR="00E87656" w:rsidRDefault="00E87656" w:rsidP="00E87656">
      <w:pPr>
        <w:jc w:val="center"/>
        <w:rPr>
          <w:rFonts w:asciiTheme="majorHAnsi" w:hAnsiTheme="majorHAnsi"/>
          <w:b/>
          <w:bCs/>
          <w:noProof/>
          <w:sz w:val="52"/>
          <w:szCs w:val="52"/>
        </w:rPr>
      </w:pPr>
      <w:r>
        <w:rPr>
          <w:rFonts w:asciiTheme="majorHAnsi" w:hAnsiTheme="majorHAnsi"/>
          <w:b/>
          <w:bCs/>
          <w:noProof/>
          <w:sz w:val="52"/>
          <w:szCs w:val="52"/>
        </w:rPr>
        <w:t>PID SYSTEM</w:t>
      </w:r>
    </w:p>
    <w:p w14:paraId="0640FC12" w14:textId="5EC31582" w:rsidR="00E87656" w:rsidRDefault="000A6D64" w:rsidP="00E87656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TRIANGLE </w:t>
      </w:r>
      <w:r w:rsidR="00E87656">
        <w:rPr>
          <w:b/>
          <w:bCs/>
          <w:noProof/>
          <w:sz w:val="40"/>
          <w:szCs w:val="40"/>
        </w:rPr>
        <w:t xml:space="preserve">WAVE </w:t>
      </w:r>
    </w:p>
    <w:p w14:paraId="6ECD6110" w14:textId="5F24FF98" w:rsidR="00E87656" w:rsidRDefault="00687240" w:rsidP="00E87656">
      <w:pPr>
        <w:rPr>
          <w:b/>
          <w:bCs/>
          <w:noProof/>
          <w:sz w:val="40"/>
          <w:szCs w:val="40"/>
        </w:rPr>
      </w:pPr>
      <w:r w:rsidRPr="00687240">
        <w:rPr>
          <w:b/>
          <w:bCs/>
          <w:noProof/>
          <w:sz w:val="40"/>
          <w:szCs w:val="40"/>
        </w:rPr>
        <w:drawing>
          <wp:inline distT="0" distB="0" distL="0" distR="0" wp14:anchorId="296E4243" wp14:editId="05F0C83B">
            <wp:extent cx="9144470" cy="4940554"/>
            <wp:effectExtent l="0" t="0" r="0" b="0"/>
            <wp:docPr id="214733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345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470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C307" w14:textId="63387B2E" w:rsidR="00687240" w:rsidRDefault="00687240" w:rsidP="00E87656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SQUARE WAVE </w:t>
      </w:r>
    </w:p>
    <w:p w14:paraId="4061581C" w14:textId="6D68C446" w:rsidR="00687240" w:rsidRDefault="000A6D64" w:rsidP="00E87656">
      <w:pPr>
        <w:rPr>
          <w:b/>
          <w:bCs/>
          <w:noProof/>
          <w:sz w:val="40"/>
          <w:szCs w:val="40"/>
        </w:rPr>
      </w:pPr>
      <w:r w:rsidRPr="000A6D64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73E90A9" wp14:editId="66409E80">
            <wp:extent cx="9411184" cy="4750044"/>
            <wp:effectExtent l="0" t="0" r="0" b="0"/>
            <wp:docPr id="61831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15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411184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6D29" w14:textId="4FF59894" w:rsidR="000A6D64" w:rsidRDefault="000A6D64" w:rsidP="00E87656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SINE WAVE </w:t>
      </w:r>
    </w:p>
    <w:p w14:paraId="2B446B5C" w14:textId="3653EDA4" w:rsidR="000A6D64" w:rsidRPr="00E87656" w:rsidRDefault="008A120A" w:rsidP="00E87656">
      <w:pPr>
        <w:rPr>
          <w:b/>
          <w:bCs/>
          <w:noProof/>
          <w:sz w:val="40"/>
          <w:szCs w:val="40"/>
        </w:rPr>
      </w:pPr>
      <w:r w:rsidRPr="008A120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CD06A78" wp14:editId="729158C7">
            <wp:extent cx="9455636" cy="4515082"/>
            <wp:effectExtent l="0" t="0" r="0" b="0"/>
            <wp:docPr id="8968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65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455636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BBF0" w14:textId="77777777" w:rsidR="00801895" w:rsidRPr="00801895" w:rsidRDefault="00801895" w:rsidP="00801895">
      <w:pPr>
        <w:rPr>
          <w:b/>
          <w:bCs/>
          <w:noProof/>
          <w:sz w:val="40"/>
          <w:szCs w:val="40"/>
        </w:rPr>
      </w:pPr>
    </w:p>
    <w:sectPr w:rsidR="00801895" w:rsidRPr="00801895" w:rsidSect="003F5E00">
      <w:footerReference w:type="default" r:id="rId41"/>
      <w:pgSz w:w="15840" w:h="12240" w:orient="landscape"/>
      <w:pgMar w:top="288" w:right="360" w:bottom="288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853E5" w14:textId="77777777" w:rsidR="009D19AF" w:rsidRDefault="009D19AF" w:rsidP="00FD150A">
      <w:r>
        <w:separator/>
      </w:r>
    </w:p>
  </w:endnote>
  <w:endnote w:type="continuationSeparator" w:id="0">
    <w:p w14:paraId="4123DE0A" w14:textId="77777777" w:rsidR="009D19AF" w:rsidRDefault="009D19AF" w:rsidP="00FD1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0F786" w14:textId="77777777" w:rsidR="003F5E00" w:rsidRDefault="003F5E00" w:rsidP="003F5E00">
    <w:pPr>
      <w:pStyle w:val="Small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C0D7" w14:textId="77777777" w:rsidR="009D19AF" w:rsidRDefault="009D19AF" w:rsidP="00FD150A">
      <w:r>
        <w:separator/>
      </w:r>
    </w:p>
  </w:footnote>
  <w:footnote w:type="continuationSeparator" w:id="0">
    <w:p w14:paraId="4FE28773" w14:textId="77777777" w:rsidR="009D19AF" w:rsidRDefault="009D19AF" w:rsidP="00FD15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241A3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90A28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247D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1A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F44F4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F6BE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C6C3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26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DED8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60B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373DEE"/>
    <w:multiLevelType w:val="hybridMultilevel"/>
    <w:tmpl w:val="D5CC69A6"/>
    <w:lvl w:ilvl="0" w:tplc="68481B32">
      <w:start w:val="1"/>
      <w:numFmt w:val="decimal"/>
      <w:lvlText w:val="%1."/>
      <w:lvlJc w:val="left"/>
      <w:pPr>
        <w:ind w:left="1080" w:hanging="72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52420"/>
    <w:multiLevelType w:val="hybridMultilevel"/>
    <w:tmpl w:val="F7D2E25C"/>
    <w:lvl w:ilvl="0" w:tplc="A7469AA4">
      <w:start w:val="1"/>
      <w:numFmt w:val="decimal"/>
      <w:lvlText w:val="%1."/>
      <w:lvlJc w:val="left"/>
      <w:pPr>
        <w:ind w:left="1080" w:hanging="72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A7785A"/>
    <w:multiLevelType w:val="hybridMultilevel"/>
    <w:tmpl w:val="B62E79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222507">
    <w:abstractNumId w:val="9"/>
  </w:num>
  <w:num w:numId="2" w16cid:durableId="2057048717">
    <w:abstractNumId w:val="7"/>
  </w:num>
  <w:num w:numId="3" w16cid:durableId="1537540947">
    <w:abstractNumId w:val="6"/>
  </w:num>
  <w:num w:numId="4" w16cid:durableId="1520385954">
    <w:abstractNumId w:val="5"/>
  </w:num>
  <w:num w:numId="5" w16cid:durableId="1158887565">
    <w:abstractNumId w:val="4"/>
  </w:num>
  <w:num w:numId="6" w16cid:durableId="777792868">
    <w:abstractNumId w:val="8"/>
  </w:num>
  <w:num w:numId="7" w16cid:durableId="924992958">
    <w:abstractNumId w:val="3"/>
  </w:num>
  <w:num w:numId="8" w16cid:durableId="2027973850">
    <w:abstractNumId w:val="2"/>
  </w:num>
  <w:num w:numId="9" w16cid:durableId="829105491">
    <w:abstractNumId w:val="1"/>
  </w:num>
  <w:num w:numId="10" w16cid:durableId="1004867176">
    <w:abstractNumId w:val="0"/>
  </w:num>
  <w:num w:numId="11" w16cid:durableId="1760060347">
    <w:abstractNumId w:val="12"/>
  </w:num>
  <w:num w:numId="12" w16cid:durableId="751897702">
    <w:abstractNumId w:val="11"/>
  </w:num>
  <w:num w:numId="13" w16cid:durableId="12490742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F9"/>
    <w:rsid w:val="00005101"/>
    <w:rsid w:val="00007663"/>
    <w:rsid w:val="00020D19"/>
    <w:rsid w:val="00036C0F"/>
    <w:rsid w:val="000378D4"/>
    <w:rsid w:val="00040F5C"/>
    <w:rsid w:val="00041088"/>
    <w:rsid w:val="00042548"/>
    <w:rsid w:val="00070D6D"/>
    <w:rsid w:val="0007392C"/>
    <w:rsid w:val="000762CC"/>
    <w:rsid w:val="0007666E"/>
    <w:rsid w:val="00085BB6"/>
    <w:rsid w:val="00086AE9"/>
    <w:rsid w:val="00086D64"/>
    <w:rsid w:val="00092BF0"/>
    <w:rsid w:val="00092DF7"/>
    <w:rsid w:val="000A11BB"/>
    <w:rsid w:val="000A180A"/>
    <w:rsid w:val="000A526F"/>
    <w:rsid w:val="000A6D64"/>
    <w:rsid w:val="000B50DD"/>
    <w:rsid w:val="000C25B6"/>
    <w:rsid w:val="000C77CB"/>
    <w:rsid w:val="000E0DE2"/>
    <w:rsid w:val="000E32C1"/>
    <w:rsid w:val="000F0C4A"/>
    <w:rsid w:val="00104976"/>
    <w:rsid w:val="001205FC"/>
    <w:rsid w:val="00123669"/>
    <w:rsid w:val="00141B15"/>
    <w:rsid w:val="0014479C"/>
    <w:rsid w:val="001513C1"/>
    <w:rsid w:val="001567F8"/>
    <w:rsid w:val="00165E1E"/>
    <w:rsid w:val="00167B7E"/>
    <w:rsid w:val="00175AE8"/>
    <w:rsid w:val="001831E6"/>
    <w:rsid w:val="00184AA3"/>
    <w:rsid w:val="00185D9B"/>
    <w:rsid w:val="00190469"/>
    <w:rsid w:val="00194161"/>
    <w:rsid w:val="001B0A0C"/>
    <w:rsid w:val="001C5547"/>
    <w:rsid w:val="001D3335"/>
    <w:rsid w:val="001E6869"/>
    <w:rsid w:val="001E6B80"/>
    <w:rsid w:val="001F3290"/>
    <w:rsid w:val="001F5E88"/>
    <w:rsid w:val="00200C50"/>
    <w:rsid w:val="002028E0"/>
    <w:rsid w:val="00210C86"/>
    <w:rsid w:val="002327A8"/>
    <w:rsid w:val="00256AF3"/>
    <w:rsid w:val="00280CA1"/>
    <w:rsid w:val="00283DB7"/>
    <w:rsid w:val="002846B4"/>
    <w:rsid w:val="00297555"/>
    <w:rsid w:val="002A0128"/>
    <w:rsid w:val="002A2416"/>
    <w:rsid w:val="002A3BD2"/>
    <w:rsid w:val="002A65B6"/>
    <w:rsid w:val="002A6F46"/>
    <w:rsid w:val="002C4529"/>
    <w:rsid w:val="002C45D0"/>
    <w:rsid w:val="002C5B8F"/>
    <w:rsid w:val="002D063C"/>
    <w:rsid w:val="002E3D64"/>
    <w:rsid w:val="002F529C"/>
    <w:rsid w:val="00307D2D"/>
    <w:rsid w:val="003124BB"/>
    <w:rsid w:val="00325F52"/>
    <w:rsid w:val="0033657E"/>
    <w:rsid w:val="00371560"/>
    <w:rsid w:val="00396A1B"/>
    <w:rsid w:val="003A40F9"/>
    <w:rsid w:val="003B04A0"/>
    <w:rsid w:val="003B0834"/>
    <w:rsid w:val="003B27AF"/>
    <w:rsid w:val="003B5F24"/>
    <w:rsid w:val="003B71FA"/>
    <w:rsid w:val="003C600B"/>
    <w:rsid w:val="003D2A89"/>
    <w:rsid w:val="003D4D42"/>
    <w:rsid w:val="003D6A3A"/>
    <w:rsid w:val="003E3F70"/>
    <w:rsid w:val="003E58AF"/>
    <w:rsid w:val="003F5E00"/>
    <w:rsid w:val="0041754C"/>
    <w:rsid w:val="00422915"/>
    <w:rsid w:val="00422FFD"/>
    <w:rsid w:val="00432C50"/>
    <w:rsid w:val="00433A16"/>
    <w:rsid w:val="004348A7"/>
    <w:rsid w:val="004410D5"/>
    <w:rsid w:val="0045601F"/>
    <w:rsid w:val="00463203"/>
    <w:rsid w:val="0047023C"/>
    <w:rsid w:val="0047540B"/>
    <w:rsid w:val="0048149F"/>
    <w:rsid w:val="004838A5"/>
    <w:rsid w:val="0049046A"/>
    <w:rsid w:val="004A4383"/>
    <w:rsid w:val="004D4EA1"/>
    <w:rsid w:val="004E34B1"/>
    <w:rsid w:val="004E6513"/>
    <w:rsid w:val="004F5238"/>
    <w:rsid w:val="004F5997"/>
    <w:rsid w:val="004F61A5"/>
    <w:rsid w:val="004F775D"/>
    <w:rsid w:val="004F7EB5"/>
    <w:rsid w:val="005054AF"/>
    <w:rsid w:val="00512D62"/>
    <w:rsid w:val="0051408D"/>
    <w:rsid w:val="00514DE7"/>
    <w:rsid w:val="00523644"/>
    <w:rsid w:val="00545941"/>
    <w:rsid w:val="00547A05"/>
    <w:rsid w:val="0056093C"/>
    <w:rsid w:val="0056229F"/>
    <w:rsid w:val="0057003E"/>
    <w:rsid w:val="00570070"/>
    <w:rsid w:val="00576D6E"/>
    <w:rsid w:val="00581173"/>
    <w:rsid w:val="0059581A"/>
    <w:rsid w:val="005A1EF4"/>
    <w:rsid w:val="005B0668"/>
    <w:rsid w:val="005D422D"/>
    <w:rsid w:val="005E368D"/>
    <w:rsid w:val="005E6D23"/>
    <w:rsid w:val="005F1292"/>
    <w:rsid w:val="00612B16"/>
    <w:rsid w:val="0062252D"/>
    <w:rsid w:val="00625F1D"/>
    <w:rsid w:val="00644ED0"/>
    <w:rsid w:val="006610EA"/>
    <w:rsid w:val="00662289"/>
    <w:rsid w:val="00665849"/>
    <w:rsid w:val="00666AD0"/>
    <w:rsid w:val="006777B7"/>
    <w:rsid w:val="0068489F"/>
    <w:rsid w:val="00687240"/>
    <w:rsid w:val="00692A7F"/>
    <w:rsid w:val="006933EA"/>
    <w:rsid w:val="00696F7B"/>
    <w:rsid w:val="006A16D3"/>
    <w:rsid w:val="006A2940"/>
    <w:rsid w:val="006B4FCA"/>
    <w:rsid w:val="006C1DD8"/>
    <w:rsid w:val="006C2B01"/>
    <w:rsid w:val="006C7BF9"/>
    <w:rsid w:val="006F155F"/>
    <w:rsid w:val="0070631C"/>
    <w:rsid w:val="00715BA0"/>
    <w:rsid w:val="00721351"/>
    <w:rsid w:val="00721B00"/>
    <w:rsid w:val="007249DE"/>
    <w:rsid w:val="00726178"/>
    <w:rsid w:val="00727250"/>
    <w:rsid w:val="00731691"/>
    <w:rsid w:val="00744129"/>
    <w:rsid w:val="0074462B"/>
    <w:rsid w:val="0075406D"/>
    <w:rsid w:val="00755597"/>
    <w:rsid w:val="0076050E"/>
    <w:rsid w:val="00763A9C"/>
    <w:rsid w:val="007674D1"/>
    <w:rsid w:val="007728F8"/>
    <w:rsid w:val="0077615B"/>
    <w:rsid w:val="00785F81"/>
    <w:rsid w:val="007967BF"/>
    <w:rsid w:val="007A01C0"/>
    <w:rsid w:val="007A3ED6"/>
    <w:rsid w:val="007B0564"/>
    <w:rsid w:val="007B5199"/>
    <w:rsid w:val="007C4F2B"/>
    <w:rsid w:val="007D3D27"/>
    <w:rsid w:val="007E26FA"/>
    <w:rsid w:val="007E4218"/>
    <w:rsid w:val="007F4E48"/>
    <w:rsid w:val="00801895"/>
    <w:rsid w:val="00804B66"/>
    <w:rsid w:val="00823F1D"/>
    <w:rsid w:val="00832B4F"/>
    <w:rsid w:val="0084141F"/>
    <w:rsid w:val="008463C1"/>
    <w:rsid w:val="00855BB0"/>
    <w:rsid w:val="0087299C"/>
    <w:rsid w:val="00873111"/>
    <w:rsid w:val="00876D55"/>
    <w:rsid w:val="008772B0"/>
    <w:rsid w:val="00886ABE"/>
    <w:rsid w:val="00896189"/>
    <w:rsid w:val="008A0154"/>
    <w:rsid w:val="008A120A"/>
    <w:rsid w:val="008A35E0"/>
    <w:rsid w:val="008A3D6F"/>
    <w:rsid w:val="008B3C0F"/>
    <w:rsid w:val="008B4810"/>
    <w:rsid w:val="008B7D9D"/>
    <w:rsid w:val="008B7DE6"/>
    <w:rsid w:val="008C1BF1"/>
    <w:rsid w:val="008C6377"/>
    <w:rsid w:val="008E5B99"/>
    <w:rsid w:val="008E6D03"/>
    <w:rsid w:val="008F76CD"/>
    <w:rsid w:val="00903F40"/>
    <w:rsid w:val="00911705"/>
    <w:rsid w:val="00917565"/>
    <w:rsid w:val="00917AC5"/>
    <w:rsid w:val="00924A9C"/>
    <w:rsid w:val="00926D15"/>
    <w:rsid w:val="0093157A"/>
    <w:rsid w:val="00933414"/>
    <w:rsid w:val="009417C8"/>
    <w:rsid w:val="0094419D"/>
    <w:rsid w:val="00951601"/>
    <w:rsid w:val="00957A8F"/>
    <w:rsid w:val="0097149A"/>
    <w:rsid w:val="00972B2E"/>
    <w:rsid w:val="0097414C"/>
    <w:rsid w:val="009754D9"/>
    <w:rsid w:val="00982E93"/>
    <w:rsid w:val="009A04E8"/>
    <w:rsid w:val="009A361F"/>
    <w:rsid w:val="009D19AF"/>
    <w:rsid w:val="009D57F4"/>
    <w:rsid w:val="009D5D5C"/>
    <w:rsid w:val="009E0083"/>
    <w:rsid w:val="009E551E"/>
    <w:rsid w:val="009E6FB9"/>
    <w:rsid w:val="009F4D1F"/>
    <w:rsid w:val="009F7BC6"/>
    <w:rsid w:val="00A01797"/>
    <w:rsid w:val="00A02B84"/>
    <w:rsid w:val="00A13C4B"/>
    <w:rsid w:val="00A2586B"/>
    <w:rsid w:val="00A268F8"/>
    <w:rsid w:val="00A32EB9"/>
    <w:rsid w:val="00A33139"/>
    <w:rsid w:val="00A3714C"/>
    <w:rsid w:val="00A74092"/>
    <w:rsid w:val="00A75F09"/>
    <w:rsid w:val="00A82573"/>
    <w:rsid w:val="00A83E6D"/>
    <w:rsid w:val="00A9357E"/>
    <w:rsid w:val="00A97204"/>
    <w:rsid w:val="00AA186A"/>
    <w:rsid w:val="00AA365B"/>
    <w:rsid w:val="00AA4FCB"/>
    <w:rsid w:val="00AA64BA"/>
    <w:rsid w:val="00AB3BF1"/>
    <w:rsid w:val="00AC0EEA"/>
    <w:rsid w:val="00AD28E5"/>
    <w:rsid w:val="00AE1C05"/>
    <w:rsid w:val="00AE4EDA"/>
    <w:rsid w:val="00AF3241"/>
    <w:rsid w:val="00AF6A3C"/>
    <w:rsid w:val="00AF754B"/>
    <w:rsid w:val="00B051AF"/>
    <w:rsid w:val="00B174BC"/>
    <w:rsid w:val="00B518A1"/>
    <w:rsid w:val="00B525AE"/>
    <w:rsid w:val="00B53E3B"/>
    <w:rsid w:val="00B9118B"/>
    <w:rsid w:val="00B96025"/>
    <w:rsid w:val="00B9703A"/>
    <w:rsid w:val="00B9787B"/>
    <w:rsid w:val="00BB0560"/>
    <w:rsid w:val="00BB3F04"/>
    <w:rsid w:val="00BB497E"/>
    <w:rsid w:val="00BC03C7"/>
    <w:rsid w:val="00BC4CDE"/>
    <w:rsid w:val="00BD5284"/>
    <w:rsid w:val="00BE0425"/>
    <w:rsid w:val="00BE16F6"/>
    <w:rsid w:val="00BE5735"/>
    <w:rsid w:val="00BF01BD"/>
    <w:rsid w:val="00BF34C8"/>
    <w:rsid w:val="00BF382D"/>
    <w:rsid w:val="00C05DC7"/>
    <w:rsid w:val="00C17F1D"/>
    <w:rsid w:val="00C23D31"/>
    <w:rsid w:val="00C30307"/>
    <w:rsid w:val="00C3645B"/>
    <w:rsid w:val="00C36719"/>
    <w:rsid w:val="00C502A7"/>
    <w:rsid w:val="00C52E68"/>
    <w:rsid w:val="00C54E65"/>
    <w:rsid w:val="00C645A2"/>
    <w:rsid w:val="00C75527"/>
    <w:rsid w:val="00CA65EE"/>
    <w:rsid w:val="00CA6AC9"/>
    <w:rsid w:val="00CB334D"/>
    <w:rsid w:val="00CC7BA1"/>
    <w:rsid w:val="00CD02B7"/>
    <w:rsid w:val="00CD64FA"/>
    <w:rsid w:val="00CE1C87"/>
    <w:rsid w:val="00CE29F4"/>
    <w:rsid w:val="00CE2BBD"/>
    <w:rsid w:val="00CE56B1"/>
    <w:rsid w:val="00D16D73"/>
    <w:rsid w:val="00D2074D"/>
    <w:rsid w:val="00D37359"/>
    <w:rsid w:val="00D43286"/>
    <w:rsid w:val="00D433CB"/>
    <w:rsid w:val="00D478F7"/>
    <w:rsid w:val="00D50866"/>
    <w:rsid w:val="00D5343C"/>
    <w:rsid w:val="00D62D91"/>
    <w:rsid w:val="00D7343D"/>
    <w:rsid w:val="00D85208"/>
    <w:rsid w:val="00D927B2"/>
    <w:rsid w:val="00D93CB2"/>
    <w:rsid w:val="00DB1F85"/>
    <w:rsid w:val="00DB30A4"/>
    <w:rsid w:val="00DB58D4"/>
    <w:rsid w:val="00DC4834"/>
    <w:rsid w:val="00DD168B"/>
    <w:rsid w:val="00DD66FA"/>
    <w:rsid w:val="00DF3630"/>
    <w:rsid w:val="00DF5484"/>
    <w:rsid w:val="00E05FB3"/>
    <w:rsid w:val="00E07DEB"/>
    <w:rsid w:val="00E12A2A"/>
    <w:rsid w:val="00E132E8"/>
    <w:rsid w:val="00E14F8C"/>
    <w:rsid w:val="00E16645"/>
    <w:rsid w:val="00E37970"/>
    <w:rsid w:val="00E75367"/>
    <w:rsid w:val="00E75B09"/>
    <w:rsid w:val="00E87656"/>
    <w:rsid w:val="00E92253"/>
    <w:rsid w:val="00E96CC6"/>
    <w:rsid w:val="00E97DDF"/>
    <w:rsid w:val="00EB2B53"/>
    <w:rsid w:val="00ED297F"/>
    <w:rsid w:val="00ED5F3F"/>
    <w:rsid w:val="00EF5B28"/>
    <w:rsid w:val="00F113C1"/>
    <w:rsid w:val="00F25735"/>
    <w:rsid w:val="00F43A87"/>
    <w:rsid w:val="00F43DF0"/>
    <w:rsid w:val="00F5105F"/>
    <w:rsid w:val="00F54568"/>
    <w:rsid w:val="00F57F57"/>
    <w:rsid w:val="00F71BB4"/>
    <w:rsid w:val="00F74568"/>
    <w:rsid w:val="00F82B3F"/>
    <w:rsid w:val="00F83341"/>
    <w:rsid w:val="00F84326"/>
    <w:rsid w:val="00F854B7"/>
    <w:rsid w:val="00F9415F"/>
    <w:rsid w:val="00FA4497"/>
    <w:rsid w:val="00FC41E6"/>
    <w:rsid w:val="00FD150A"/>
    <w:rsid w:val="00FF40C9"/>
    <w:rsid w:val="00FF5673"/>
    <w:rsid w:val="00FF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B26CA8"/>
  <w15:chartTrackingRefBased/>
  <w15:docId w15:val="{0B515415-52FB-4AE1-9C1E-6A7F526C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9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qFormat="1"/>
    <w:lsdException w:name="Document Map" w:semiHidden="1"/>
    <w:lsdException w:name="Plain Text" w:semiHidden="1"/>
    <w:lsdException w:name="E-mail Signature" w:semiHidden="1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 w:qFormat="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30A4"/>
    <w:rPr>
      <w:rFonts w:asciiTheme="minorHAnsi" w:hAnsiTheme="minorHAnsi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3B04A0"/>
    <w:pPr>
      <w:outlineLvl w:val="0"/>
    </w:pPr>
    <w:rPr>
      <w:rFonts w:asciiTheme="majorHAnsi" w:hAnsiTheme="majorHAnsi"/>
      <w:b/>
      <w:color w:val="0A3556" w:themeColor="accent3"/>
      <w:spacing w:val="-40"/>
      <w:sz w:val="88"/>
    </w:rPr>
  </w:style>
  <w:style w:type="paragraph" w:styleId="Heading2">
    <w:name w:val="heading 2"/>
    <w:basedOn w:val="Normal"/>
    <w:next w:val="Normal"/>
    <w:link w:val="Heading2Char"/>
    <w:qFormat/>
    <w:rsid w:val="003B04A0"/>
    <w:pPr>
      <w:outlineLvl w:val="1"/>
    </w:pPr>
    <w:rPr>
      <w:rFonts w:asciiTheme="majorHAnsi" w:hAnsiTheme="majorHAnsi"/>
      <w:b/>
      <w:spacing w:val="-40"/>
      <w:sz w:val="88"/>
      <w:szCs w:val="28"/>
    </w:rPr>
  </w:style>
  <w:style w:type="paragraph" w:styleId="Heading3">
    <w:name w:val="heading 3"/>
    <w:next w:val="Normal"/>
    <w:qFormat/>
    <w:rsid w:val="00855BB0"/>
    <w:pPr>
      <w:spacing w:before="480" w:after="120"/>
      <w:jc w:val="right"/>
      <w:outlineLvl w:val="2"/>
    </w:pPr>
    <w:rPr>
      <w:rFonts w:asciiTheme="majorHAnsi" w:hAnsiTheme="majorHAnsi" w:cs="Tahoma"/>
      <w:b/>
      <w:color w:val="D2E9FA" w:themeColor="accent2"/>
      <w:spacing w:val="-10"/>
      <w:sz w:val="48"/>
      <w:szCs w:val="22"/>
      <w:lang w:eastAsia="en-US"/>
    </w:rPr>
  </w:style>
  <w:style w:type="paragraph" w:styleId="Heading4">
    <w:name w:val="heading 4"/>
    <w:basedOn w:val="Normal"/>
    <w:next w:val="Normal"/>
    <w:link w:val="Heading4Char"/>
    <w:semiHidden/>
    <w:qFormat/>
    <w:rsid w:val="003124BB"/>
    <w:pPr>
      <w:keepNext/>
      <w:keepLines/>
      <w:outlineLvl w:val="3"/>
    </w:pPr>
    <w:rPr>
      <w:rFonts w:asciiTheme="majorHAnsi" w:eastAsiaTheme="majorEastAsia" w:hAnsiTheme="majorHAnsi" w:cstheme="majorBidi"/>
      <w:iCs/>
      <w:caps/>
      <w:sz w:val="32"/>
    </w:rPr>
  </w:style>
  <w:style w:type="paragraph" w:styleId="Heading5">
    <w:name w:val="heading 5"/>
    <w:basedOn w:val="Normal"/>
    <w:next w:val="Normal"/>
    <w:link w:val="Heading5Char"/>
    <w:semiHidden/>
    <w:rsid w:val="004A4383"/>
    <w:pPr>
      <w:keepNext/>
      <w:keepLines/>
      <w:spacing w:before="480"/>
      <w:jc w:val="center"/>
      <w:outlineLvl w:val="4"/>
    </w:pPr>
    <w:rPr>
      <w:rFonts w:asciiTheme="majorHAnsi" w:eastAsiaTheme="majorEastAsia" w:hAnsiTheme="majorHAnsi" w:cstheme="majorBidi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1">
    <w:name w:val="list1"/>
    <w:basedOn w:val="Normal"/>
    <w:semiHidden/>
    <w:rsid w:val="002D063C"/>
    <w:pPr>
      <w:ind w:left="1440"/>
    </w:pPr>
    <w:rPr>
      <w:rFonts w:ascii="Tahoma" w:hAnsi="Tahoma" w:cs="Arial"/>
      <w:spacing w:val="10"/>
      <w:szCs w:val="20"/>
    </w:rPr>
  </w:style>
  <w:style w:type="paragraph" w:customStyle="1" w:styleId="list2">
    <w:name w:val="list2"/>
    <w:semiHidden/>
    <w:rsid w:val="002A3BD2"/>
    <w:pPr>
      <w:tabs>
        <w:tab w:val="left" w:pos="2160"/>
      </w:tabs>
      <w:spacing w:line="360" w:lineRule="auto"/>
      <w:ind w:firstLine="720"/>
    </w:pPr>
    <w:rPr>
      <w:rFonts w:ascii="Tahoma" w:hAnsi="Tahoma" w:cs="Arial"/>
      <w:spacing w:val="10"/>
      <w:lang w:eastAsia="en-US"/>
    </w:rPr>
  </w:style>
  <w:style w:type="paragraph" w:customStyle="1" w:styleId="BodyText1">
    <w:name w:val="Body Text 1"/>
    <w:basedOn w:val="Normal"/>
    <w:semiHidden/>
    <w:rsid w:val="002D063C"/>
    <w:pPr>
      <w:spacing w:after="240"/>
    </w:pPr>
    <w:rPr>
      <w:rFonts w:ascii="Tahoma" w:hAnsi="Tahoma" w:cs="Arial"/>
      <w:i/>
      <w:color w:val="000084"/>
      <w:spacing w:val="10"/>
      <w:szCs w:val="22"/>
    </w:rPr>
  </w:style>
  <w:style w:type="paragraph" w:styleId="Revision">
    <w:name w:val="Revision"/>
    <w:hidden/>
    <w:uiPriority w:val="99"/>
    <w:semiHidden/>
    <w:rsid w:val="00FD150A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semiHidden/>
    <w:rsid w:val="00FD15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07392C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0A180A"/>
    <w:pPr>
      <w:tabs>
        <w:tab w:val="center" w:pos="4680"/>
        <w:tab w:val="right" w:pos="9360"/>
      </w:tabs>
    </w:pPr>
    <w:rPr>
      <w:color w:val="0A3556" w:themeColor="accent3"/>
      <w:sz w:val="36"/>
    </w:rPr>
  </w:style>
  <w:style w:type="character" w:customStyle="1" w:styleId="FooterChar">
    <w:name w:val="Footer Char"/>
    <w:basedOn w:val="DefaultParagraphFont"/>
    <w:link w:val="Footer"/>
    <w:rsid w:val="000A180A"/>
    <w:rPr>
      <w:rFonts w:asciiTheme="minorHAnsi" w:hAnsiTheme="minorHAnsi"/>
      <w:color w:val="0A3556" w:themeColor="accent3"/>
      <w:sz w:val="36"/>
      <w:szCs w:val="24"/>
      <w:lang w:eastAsia="en-US"/>
    </w:rPr>
  </w:style>
  <w:style w:type="table" w:styleId="TableGrid">
    <w:name w:val="Table Grid"/>
    <w:basedOn w:val="TableNormal"/>
    <w:rsid w:val="00020D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20D19"/>
    <w:rPr>
      <w:color w:val="808080"/>
    </w:rPr>
  </w:style>
  <w:style w:type="paragraph" w:styleId="Title">
    <w:name w:val="Title"/>
    <w:basedOn w:val="Normal"/>
    <w:next w:val="Normal"/>
    <w:link w:val="TitleChar"/>
    <w:qFormat/>
    <w:rsid w:val="003B04A0"/>
    <w:pPr>
      <w:contextualSpacing/>
    </w:pPr>
    <w:rPr>
      <w:rFonts w:asciiTheme="majorHAnsi" w:eastAsiaTheme="majorEastAsia" w:hAnsiTheme="majorHAnsi" w:cstheme="majorBidi"/>
      <w:b/>
      <w:spacing w:val="-40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rsid w:val="003B04A0"/>
    <w:rPr>
      <w:rFonts w:asciiTheme="majorHAnsi" w:eastAsiaTheme="majorEastAsia" w:hAnsiTheme="majorHAnsi" w:cstheme="majorBidi"/>
      <w:b/>
      <w:spacing w:val="-40"/>
      <w:kern w:val="28"/>
      <w:sz w:val="100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9"/>
    <w:qFormat/>
    <w:rsid w:val="00FF40C9"/>
    <w:pPr>
      <w:numPr>
        <w:ilvl w:val="1"/>
      </w:numPr>
      <w:spacing w:before="120" w:after="120" w:line="216" w:lineRule="auto"/>
      <w:ind w:left="144"/>
    </w:pPr>
    <w:rPr>
      <w:rFonts w:asciiTheme="majorHAnsi" w:eastAsiaTheme="minorEastAsia" w:hAnsiTheme="majorHAnsi" w:cs="Arial"/>
      <w:color w:val="D2E9FA" w:themeColor="accent2"/>
      <w:spacing w:val="-10"/>
      <w:sz w:val="32"/>
    </w:rPr>
  </w:style>
  <w:style w:type="character" w:customStyle="1" w:styleId="SubtitleChar">
    <w:name w:val="Subtitle Char"/>
    <w:basedOn w:val="DefaultParagraphFont"/>
    <w:link w:val="Subtitle"/>
    <w:uiPriority w:val="9"/>
    <w:rsid w:val="00FF40C9"/>
    <w:rPr>
      <w:rFonts w:asciiTheme="majorHAnsi" w:eastAsiaTheme="minorEastAsia" w:hAnsiTheme="majorHAnsi" w:cs="Arial"/>
      <w:color w:val="D2E9FA" w:themeColor="accent2"/>
      <w:spacing w:val="-10"/>
      <w:sz w:val="32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DB30A4"/>
    <w:rPr>
      <w:rFonts w:asciiTheme="majorHAnsi" w:eastAsiaTheme="majorEastAsia" w:hAnsiTheme="majorHAnsi" w:cstheme="majorBidi"/>
      <w:iCs/>
      <w:caps/>
      <w:sz w:val="32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4A4383"/>
    <w:rPr>
      <w:rFonts w:asciiTheme="majorHAnsi" w:eastAsiaTheme="majorEastAsia" w:hAnsiTheme="majorHAnsi" w:cstheme="majorBidi"/>
      <w:color w:val="FFFFFF" w:themeColor="background1"/>
      <w:sz w:val="4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E56B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Heading2Char">
    <w:name w:val="Heading 2 Char"/>
    <w:basedOn w:val="DefaultParagraphFont"/>
    <w:link w:val="Heading2"/>
    <w:rsid w:val="003B04A0"/>
    <w:rPr>
      <w:rFonts w:asciiTheme="majorHAnsi" w:hAnsiTheme="majorHAnsi"/>
      <w:b/>
      <w:spacing w:val="-40"/>
      <w:sz w:val="88"/>
      <w:szCs w:val="28"/>
      <w:lang w:eastAsia="en-US"/>
    </w:rPr>
  </w:style>
  <w:style w:type="paragraph" w:customStyle="1" w:styleId="NormalRed">
    <w:name w:val="Normal Red"/>
    <w:basedOn w:val="Normal"/>
    <w:semiHidden/>
    <w:qFormat/>
    <w:rsid w:val="00F84326"/>
    <w:pPr>
      <w:keepNext/>
      <w:outlineLvl w:val="0"/>
    </w:pPr>
    <w:rPr>
      <w:rFonts w:eastAsiaTheme="minorEastAsia"/>
      <w:b/>
      <w:color w:val="D2E9FA" w:themeColor="accent2"/>
      <w:szCs w:val="22"/>
    </w:rPr>
  </w:style>
  <w:style w:type="paragraph" w:customStyle="1" w:styleId="Headline">
    <w:name w:val="Headline"/>
    <w:basedOn w:val="Subtitle"/>
    <w:qFormat/>
    <w:rsid w:val="000A180A"/>
    <w:pPr>
      <w:spacing w:before="0" w:after="0" w:line="240" w:lineRule="auto"/>
      <w:ind w:left="0"/>
    </w:pPr>
    <w:rPr>
      <w:b/>
      <w:bCs/>
      <w:spacing w:val="0"/>
      <w:sz w:val="48"/>
      <w:szCs w:val="100"/>
    </w:rPr>
  </w:style>
  <w:style w:type="paragraph" w:customStyle="1" w:styleId="Subhead">
    <w:name w:val="Subhead"/>
    <w:basedOn w:val="Subtitle"/>
    <w:semiHidden/>
    <w:qFormat/>
    <w:rsid w:val="00200C50"/>
    <w:pPr>
      <w:spacing w:line="192" w:lineRule="auto"/>
    </w:pPr>
    <w:rPr>
      <w:caps/>
    </w:rPr>
  </w:style>
  <w:style w:type="paragraph" w:customStyle="1" w:styleId="FooterBold">
    <w:name w:val="Footer Bold"/>
    <w:basedOn w:val="Subtitle"/>
    <w:semiHidden/>
    <w:qFormat/>
    <w:rsid w:val="00200C50"/>
    <w:pPr>
      <w:spacing w:after="0"/>
    </w:pPr>
    <w:rPr>
      <w:b/>
      <w:bCs/>
      <w:caps/>
      <w:color w:val="0A3556" w:themeColor="accent3"/>
      <w:spacing w:val="0"/>
      <w:sz w:val="36"/>
      <w:szCs w:val="32"/>
    </w:rPr>
  </w:style>
  <w:style w:type="paragraph" w:customStyle="1" w:styleId="FooterPlain">
    <w:name w:val="Footer Plain"/>
    <w:basedOn w:val="Subtitle"/>
    <w:semiHidden/>
    <w:qFormat/>
    <w:rsid w:val="00200C50"/>
    <w:pPr>
      <w:spacing w:after="0"/>
      <w:jc w:val="right"/>
    </w:pPr>
    <w:rPr>
      <w:caps/>
      <w:color w:val="0A3556" w:themeColor="accent3"/>
      <w:spacing w:val="0"/>
      <w:sz w:val="36"/>
      <w:szCs w:val="32"/>
    </w:rPr>
  </w:style>
  <w:style w:type="paragraph" w:customStyle="1" w:styleId="BodyRightAlign">
    <w:name w:val="Body Right Align"/>
    <w:basedOn w:val="Normal"/>
    <w:semiHidden/>
    <w:qFormat/>
    <w:rsid w:val="00200C50"/>
    <w:pPr>
      <w:ind w:left="144"/>
      <w:jc w:val="right"/>
    </w:pPr>
    <w:rPr>
      <w:rFonts w:ascii="Tenorite" w:hAnsi="Tenorite" w:cs="Biome"/>
    </w:rPr>
  </w:style>
  <w:style w:type="paragraph" w:customStyle="1" w:styleId="TitleMini">
    <w:name w:val="Title Mini"/>
    <w:basedOn w:val="NormalRed"/>
    <w:semiHidden/>
    <w:qFormat/>
    <w:rsid w:val="00200C50"/>
    <w:rPr>
      <w:rFonts w:ascii="Tenorite" w:hAnsi="Tenorite"/>
      <w:color w:val="FFFFFF" w:themeColor="background1"/>
      <w:spacing w:val="-40"/>
      <w:sz w:val="88"/>
      <w:szCs w:val="88"/>
    </w:rPr>
  </w:style>
  <w:style w:type="paragraph" w:customStyle="1" w:styleId="Subtitle24">
    <w:name w:val="Subtitle 24"/>
    <w:basedOn w:val="Heading1"/>
    <w:semiHidden/>
    <w:qFormat/>
    <w:rsid w:val="00200C50"/>
    <w:pPr>
      <w:spacing w:line="192" w:lineRule="auto"/>
    </w:pPr>
    <w:rPr>
      <w:rFonts w:ascii="Tenorite" w:hAnsi="Tenorite"/>
      <w:b w:val="0"/>
      <w:bCs/>
      <w:caps/>
      <w:noProof/>
      <w:color w:val="D2E9FA" w:themeColor="accent2"/>
      <w:spacing w:val="0"/>
      <w:sz w:val="48"/>
      <w:szCs w:val="48"/>
    </w:rPr>
  </w:style>
  <w:style w:type="paragraph" w:customStyle="1" w:styleId="Subtitle16">
    <w:name w:val="Subtitle 16"/>
    <w:basedOn w:val="Subhead"/>
    <w:semiHidden/>
    <w:qFormat/>
    <w:rsid w:val="00200C50"/>
    <w:pPr>
      <w:spacing w:line="216" w:lineRule="auto"/>
    </w:pPr>
  </w:style>
  <w:style w:type="paragraph" w:customStyle="1" w:styleId="Bodyleftalign">
    <w:name w:val="Body left align"/>
    <w:basedOn w:val="NormalRed"/>
    <w:semiHidden/>
    <w:qFormat/>
    <w:rsid w:val="00200C50"/>
    <w:pPr>
      <w:spacing w:line="288" w:lineRule="auto"/>
    </w:pPr>
    <w:rPr>
      <w:rFonts w:ascii="Tenorite" w:hAnsi="Tenorite"/>
      <w:b w:val="0"/>
      <w:bCs/>
      <w:color w:val="FFFFFF" w:themeColor="background1"/>
      <w:spacing w:val="-4"/>
    </w:rPr>
  </w:style>
  <w:style w:type="paragraph" w:customStyle="1" w:styleId="Agenda">
    <w:name w:val="Agenda"/>
    <w:basedOn w:val="Heading1"/>
    <w:qFormat/>
    <w:rsid w:val="00855BB0"/>
    <w:pPr>
      <w:spacing w:before="240" w:after="240"/>
      <w:outlineLvl w:val="9"/>
    </w:pPr>
    <w:rPr>
      <w:rFonts w:asciiTheme="minorHAnsi" w:hAnsiTheme="minorHAnsi"/>
      <w:b w:val="0"/>
      <w:bCs/>
      <w:caps/>
      <w:spacing w:val="0"/>
      <w:sz w:val="24"/>
    </w:rPr>
  </w:style>
  <w:style w:type="paragraph" w:customStyle="1" w:styleId="Agendabold">
    <w:name w:val="Agenda bold"/>
    <w:basedOn w:val="Normal"/>
    <w:semiHidden/>
    <w:qFormat/>
    <w:rsid w:val="00200C50"/>
    <w:pPr>
      <w:outlineLvl w:val="0"/>
    </w:pPr>
    <w:rPr>
      <w:rFonts w:ascii="Tenorite" w:hAnsi="Tenorite"/>
      <w:b/>
      <w:bCs/>
      <w:caps/>
      <w:color w:val="0A3556" w:themeColor="accent3"/>
    </w:rPr>
  </w:style>
  <w:style w:type="character" w:styleId="Emphasis">
    <w:name w:val="Emphasis"/>
    <w:rsid w:val="000A180A"/>
    <w:rPr>
      <w:b/>
      <w:i w:val="0"/>
      <w:iCs/>
    </w:rPr>
  </w:style>
  <w:style w:type="paragraph" w:customStyle="1" w:styleId="FooterPage2">
    <w:name w:val="Footer Page 2"/>
    <w:basedOn w:val="Normal"/>
    <w:qFormat/>
    <w:rsid w:val="00DB30A4"/>
    <w:rPr>
      <w:color w:val="D2E9FA"/>
      <w:sz w:val="36"/>
      <w:szCs w:val="32"/>
    </w:rPr>
  </w:style>
  <w:style w:type="paragraph" w:customStyle="1" w:styleId="Smallspacing">
    <w:name w:val="Small spacing"/>
    <w:basedOn w:val="Footer"/>
    <w:qFormat/>
    <w:rsid w:val="003F5E00"/>
    <w:rPr>
      <w:sz w:val="8"/>
    </w:rPr>
  </w:style>
  <w:style w:type="paragraph" w:styleId="ListParagraph">
    <w:name w:val="List Paragraph"/>
    <w:basedOn w:val="Normal"/>
    <w:uiPriority w:val="34"/>
    <w:semiHidden/>
    <w:rsid w:val="002E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png"/><Relationship Id="rId27" Type="http://schemas.openxmlformats.org/officeDocument/2006/relationships/image" Target="media/image17.jp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Product%20launch%20event%20brochure.dotx" TargetMode="External"/></Relationships>
</file>

<file path=word/theme/theme1.xml><?xml version="1.0" encoding="utf-8"?>
<a:theme xmlns:a="http://schemas.openxmlformats.org/drawingml/2006/main" name="Office Theme">
  <a:themeElements>
    <a:clrScheme name="Custom 449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8DC7CD"/>
      </a:accent1>
      <a:accent2>
        <a:srgbClr val="D2E9FA"/>
      </a:accent2>
      <a:accent3>
        <a:srgbClr val="0A355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1">
      <a:majorFont>
        <a:latin typeface="Tenorit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97166D-167F-46CD-82CE-55EFB62001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D42AA19-4BC5-4710-BEB2-D130C7910E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ACA986-AD86-4883-9101-4D868FAED9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F91249-1492-4CCD-9007-840D842D3A1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Product launch event brochure</Template>
  <TotalTime>0</TotalTime>
  <Pages>14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Bhavya Agarwal</cp:lastModifiedBy>
  <cp:revision>2</cp:revision>
  <dcterms:created xsi:type="dcterms:W3CDTF">2026-09-04T17:57:00Z</dcterms:created>
  <dcterms:modified xsi:type="dcterms:W3CDTF">2026-09-04T17:57:00Z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